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AA669" w14:textId="65BB6C66" w:rsidR="00B033F0" w:rsidRDefault="00665D97" w:rsidP="00BD228D">
      <w:pPr>
        <w:pStyle w:val="Heading2"/>
        <w:sectPr w:rsidR="00B033F0" w:rsidSect="00665D97">
          <w:headerReference w:type="default" r:id="rId11"/>
          <w:footerReference w:type="even" r:id="rId12"/>
          <w:footerReference w:type="default" r:id="rId13"/>
          <w:pgSz w:w="11900" w:h="16840"/>
          <w:pgMar w:top="1440" w:right="964" w:bottom="1440" w:left="964" w:header="709" w:footer="709" w:gutter="0"/>
          <w:cols w:space="708"/>
          <w:titlePg/>
          <w:docGrid w:linePitch="360"/>
        </w:sectPr>
      </w:pPr>
      <w:r w:rsidRPr="00A95DA5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623A6603" wp14:editId="75685C9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7512685" cy="10675620"/>
            <wp:effectExtent l="0" t="0" r="0" b="0"/>
            <wp:wrapNone/>
            <wp:docPr id="51436" name="Picture 1" descr="A person running in a park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6" name="Picture 1" descr="A person running in a park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12685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FC8BC" w14:textId="77777777" w:rsidR="00B862D3" w:rsidRDefault="00A60BCA" w:rsidP="0013570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2"/>
          <w:sz w:val="26"/>
          <w:szCs w:val="26"/>
          <w14:ligatures w14:val="standardContextual"/>
        </w:rPr>
      </w:pPr>
      <w:r w:rsidRPr="00A60BCA"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2"/>
          <w:sz w:val="26"/>
          <w:szCs w:val="26"/>
          <w14:ligatures w14:val="standardContextual"/>
        </w:rPr>
        <w:lastRenderedPageBreak/>
        <w:t>Section: About Us</w:t>
      </w:r>
    </w:p>
    <w:p w14:paraId="2A576F0A" w14:textId="44722134" w:rsidR="00A60BCA" w:rsidRDefault="00173F88" w:rsidP="0013570C">
      <w:r w:rsidRPr="00173F88">
        <w:rPr>
          <w:rFonts w:asciiTheme="majorHAnsi" w:eastAsiaTheme="majorEastAsia" w:hAnsiTheme="majorHAnsi" w:cstheme="majorBidi"/>
          <w:color w:val="2F5496" w:themeColor="accent1" w:themeShade="BF"/>
          <w:kern w:val="2"/>
          <w:sz w:val="26"/>
          <w:szCs w:val="26"/>
          <w14:ligatures w14:val="standardContextual"/>
        </w:rPr>
        <w:t>[</w:t>
      </w:r>
      <w:r w:rsidR="00F578C7" w:rsidRPr="006E6025">
        <w:t>INSERT_BOILERPLATE</w:t>
      </w:r>
      <w:r w:rsidR="00BB69DB">
        <w:t>]</w:t>
      </w:r>
    </w:p>
    <w:p w14:paraId="1A5C23EE" w14:textId="77777777" w:rsidR="00BB69DB" w:rsidRPr="0013570C" w:rsidRDefault="00BB69DB" w:rsidP="0013570C"/>
    <w:p w14:paraId="01E1113D" w14:textId="19A7B418" w:rsidR="00B862D3" w:rsidRDefault="00442977" w:rsidP="00BD228D">
      <w:pPr>
        <w:pStyle w:val="Heading2"/>
        <w:rPr>
          <w:b/>
          <w:bCs/>
        </w:rPr>
      </w:pPr>
      <w:r w:rsidRPr="00442977">
        <w:rPr>
          <w:b/>
          <w:bCs/>
        </w:rPr>
        <w:t>Section: Background</w:t>
      </w:r>
    </w:p>
    <w:p w14:paraId="16FCBF50" w14:textId="0EE7EC9D" w:rsidR="00442977" w:rsidRPr="009B5A9B" w:rsidRDefault="00B862D3" w:rsidP="00BD228D">
      <w:pPr>
        <w:pStyle w:val="Heading2"/>
      </w:pPr>
      <w:r w:rsidRPr="00B862D3">
        <w:t>[</w:t>
      </w:r>
      <w:r w:rsidR="00BB69DB">
        <w:t>PROMPT_HUMAN</w:t>
      </w:r>
      <w:r w:rsidRPr="00B862D3">
        <w:t>]</w:t>
      </w:r>
    </w:p>
    <w:p w14:paraId="47E4564F" w14:textId="77777777" w:rsidR="00442977" w:rsidRDefault="00442977" w:rsidP="00BD228D">
      <w:pPr>
        <w:pStyle w:val="Heading2"/>
        <w:rPr>
          <w:i/>
          <w:iCs/>
        </w:rPr>
      </w:pPr>
    </w:p>
    <w:p w14:paraId="25C7EA06" w14:textId="46F74643" w:rsidR="00BD228D" w:rsidRPr="00B862D3" w:rsidRDefault="00B862D3" w:rsidP="00BD228D">
      <w:pPr>
        <w:pStyle w:val="Heading2"/>
        <w:rPr>
          <w:b/>
          <w:bCs/>
        </w:rPr>
      </w:pPr>
      <w:r>
        <w:rPr>
          <w:b/>
          <w:bCs/>
        </w:rPr>
        <w:t xml:space="preserve">Section: </w:t>
      </w:r>
      <w:r w:rsidR="00BD228D" w:rsidRPr="00B862D3">
        <w:rPr>
          <w:b/>
          <w:bCs/>
        </w:rPr>
        <w:t>Our Understanding of Requirements</w:t>
      </w:r>
    </w:p>
    <w:p w14:paraId="6A15F9D7" w14:textId="5EAEF61D" w:rsidR="005A4117" w:rsidRDefault="00B862D3" w:rsidP="005A4117">
      <w:pPr>
        <w:spacing w:after="160"/>
      </w:pPr>
      <w:r w:rsidRPr="00B862D3">
        <w:t>[</w:t>
      </w:r>
      <w:r w:rsidR="00BB69DB">
        <w:t>PROMPT_HUMAN</w:t>
      </w:r>
      <w:r w:rsidRPr="00B862D3">
        <w:t>]</w:t>
      </w:r>
    </w:p>
    <w:p w14:paraId="4EDDD99E" w14:textId="06F0AFC0" w:rsidR="00BD228D" w:rsidRPr="00B862D3" w:rsidRDefault="00B862D3" w:rsidP="006004F2">
      <w:pPr>
        <w:pStyle w:val="Heading2"/>
        <w:rPr>
          <w:b/>
          <w:bCs/>
        </w:rPr>
      </w:pPr>
      <w:r w:rsidRPr="00B862D3">
        <w:rPr>
          <w:b/>
          <w:bCs/>
        </w:rPr>
        <w:t xml:space="preserve">Section: </w:t>
      </w:r>
      <w:r w:rsidR="006004F2" w:rsidRPr="00B862D3">
        <w:rPr>
          <w:b/>
          <w:bCs/>
        </w:rPr>
        <w:t>Proposed approach and methodology</w:t>
      </w:r>
    </w:p>
    <w:p w14:paraId="22ED83A7" w14:textId="337EB47A" w:rsidR="005A4117" w:rsidRDefault="008F23CB" w:rsidP="005A4117">
      <w:pPr>
        <w:spacing w:after="160"/>
      </w:pPr>
      <w:r>
        <w:t>[</w:t>
      </w:r>
      <w:r w:rsidR="00152E39">
        <w:t>GENERATE</w:t>
      </w:r>
      <w:r w:rsidR="00C02CED">
        <w:t>_FROM_</w:t>
      </w:r>
      <w:r w:rsidR="003F6542">
        <w:t>KB</w:t>
      </w:r>
      <w:r>
        <w:t>]</w:t>
      </w:r>
    </w:p>
    <w:p w14:paraId="0CE07078" w14:textId="77777777" w:rsidR="005A4117" w:rsidRDefault="005A4117" w:rsidP="005A4117">
      <w:pPr>
        <w:spacing w:after="160"/>
      </w:pPr>
    </w:p>
    <w:p w14:paraId="504E5D0B" w14:textId="77777777" w:rsidR="00623182" w:rsidRDefault="009B5A9B" w:rsidP="005D56C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2"/>
          <w:sz w:val="26"/>
          <w:szCs w:val="26"/>
          <w14:ligatures w14:val="standardContextual"/>
        </w:rPr>
      </w:pPr>
      <w:r w:rsidRPr="009B5A9B"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2"/>
          <w:sz w:val="26"/>
          <w:szCs w:val="26"/>
          <w14:ligatures w14:val="standardContextual"/>
        </w:rPr>
        <w:t>Section: Resources</w:t>
      </w:r>
    </w:p>
    <w:p w14:paraId="2CB96C51" w14:textId="338DF3D5" w:rsidR="00984A5B" w:rsidRDefault="00535119" w:rsidP="005D56C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2"/>
          <w:sz w:val="26"/>
          <w:szCs w:val="26"/>
          <w14:ligatures w14:val="standardContextual"/>
        </w:rPr>
      </w:pPr>
      <w:r w:rsidRPr="00535119"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2"/>
          <w:sz w:val="26"/>
          <w:szCs w:val="26"/>
          <w14:ligatures w14:val="standardContextual"/>
        </w:rPr>
        <w:t>[</w:t>
      </w:r>
      <w:r w:rsidR="00152E39"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2"/>
          <w:sz w:val="26"/>
          <w:szCs w:val="26"/>
          <w14:ligatures w14:val="standardContextual"/>
        </w:rPr>
        <w:t>GENERATE</w:t>
      </w:r>
      <w:r w:rsidRPr="00535119"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2"/>
          <w:sz w:val="26"/>
          <w:szCs w:val="26"/>
          <w14:ligatures w14:val="standardContextual"/>
        </w:rPr>
        <w:t>_RESOURCES]</w:t>
      </w:r>
    </w:p>
    <w:p w14:paraId="5C335985" w14:textId="77777777" w:rsidR="00535119" w:rsidRPr="00623182" w:rsidRDefault="00535119" w:rsidP="005D56CC">
      <w:pPr>
        <w:rPr>
          <w:b/>
          <w:bCs/>
        </w:rPr>
      </w:pPr>
    </w:p>
    <w:p w14:paraId="32D37462" w14:textId="25FF6ADF" w:rsidR="00BD228D" w:rsidRDefault="00BD228D" w:rsidP="00BD228D">
      <w:pPr>
        <w:pStyle w:val="Heading2"/>
      </w:pPr>
      <w:r>
        <w:t>Fees</w:t>
      </w:r>
    </w:p>
    <w:p w14:paraId="726BF3E3" w14:textId="5D5EEF0B" w:rsidR="0010500D" w:rsidRDefault="006D52BA" w:rsidP="00116971">
      <w:r>
        <w:t>[IGNORE]</w:t>
      </w:r>
    </w:p>
    <w:p w14:paraId="3D1853C3" w14:textId="77777777" w:rsidR="00623182" w:rsidRDefault="00623182" w:rsidP="00116971">
      <w:pPr>
        <w:rPr>
          <w:rFonts w:cstheme="minorHAnsi"/>
          <w:b/>
          <w:highlight w:val="green"/>
        </w:rPr>
      </w:pPr>
    </w:p>
    <w:p w14:paraId="54CF9915" w14:textId="3CFA4306" w:rsidR="00BD228D" w:rsidRDefault="00937A2E" w:rsidP="00EC6E1F">
      <w:pPr>
        <w:pStyle w:val="Heading2"/>
      </w:pPr>
      <w:r w:rsidRPr="00EC6E1F">
        <w:t>Terms and Conditions</w:t>
      </w:r>
    </w:p>
    <w:p w14:paraId="4C2C20DB" w14:textId="77777777" w:rsidR="005410F6" w:rsidRDefault="005410F6" w:rsidP="005410F6">
      <w:r w:rsidRPr="00173F88">
        <w:rPr>
          <w:rFonts w:asciiTheme="majorHAnsi" w:eastAsiaTheme="majorEastAsia" w:hAnsiTheme="majorHAnsi" w:cstheme="majorBidi"/>
          <w:color w:val="2F5496" w:themeColor="accent1" w:themeShade="BF"/>
          <w:kern w:val="2"/>
          <w:sz w:val="26"/>
          <w:szCs w:val="26"/>
          <w14:ligatures w14:val="standardContextual"/>
        </w:rPr>
        <w:t>[</w:t>
      </w:r>
      <w:r w:rsidRPr="006E6025">
        <w:t>INSERT_BOILERPLATE</w:t>
      </w:r>
      <w:r>
        <w:t>]</w:t>
      </w:r>
    </w:p>
    <w:p w14:paraId="13274352" w14:textId="77777777" w:rsidR="0063162B" w:rsidRDefault="0063162B" w:rsidP="006D01D5"/>
    <w:p w14:paraId="7BCB005A" w14:textId="75A56709" w:rsidR="0063162B" w:rsidRDefault="0063162B" w:rsidP="0063162B">
      <w:pPr>
        <w:pStyle w:val="Heading2"/>
      </w:pPr>
      <w:r>
        <w:t>Bios</w:t>
      </w:r>
    </w:p>
    <w:p w14:paraId="5919151C" w14:textId="77777777" w:rsidR="00581D72" w:rsidRDefault="00581D72" w:rsidP="00581D72">
      <w:r>
        <w:t>[PROMPT HUMAN]</w:t>
      </w:r>
    </w:p>
    <w:p w14:paraId="4391BE08" w14:textId="77777777" w:rsidR="006E6025" w:rsidRDefault="006E6025" w:rsidP="006D01D5"/>
    <w:p w14:paraId="0F8C7ECE" w14:textId="04C392C2" w:rsidR="00AF12F1" w:rsidRDefault="00AF12F1" w:rsidP="00AF12F1">
      <w:pPr>
        <w:pStyle w:val="Heading2"/>
      </w:pPr>
      <w:r>
        <w:t>Case Studies</w:t>
      </w:r>
    </w:p>
    <w:p w14:paraId="08EB6E36" w14:textId="2D056D73" w:rsidR="005410F6" w:rsidRDefault="005410F6" w:rsidP="005410F6">
      <w:r>
        <w:t>[</w:t>
      </w:r>
      <w:r w:rsidR="00152E39">
        <w:t>RETRIEVE</w:t>
      </w:r>
      <w:r w:rsidR="001D5F6C">
        <w:t>_FROM_</w:t>
      </w:r>
      <w:r w:rsidR="00FE2AA9">
        <w:t>KB</w:t>
      </w:r>
      <w:r>
        <w:t>]</w:t>
      </w:r>
    </w:p>
    <w:p w14:paraId="42DA4D4B" w14:textId="4AEFB5C7" w:rsidR="00AF12F1" w:rsidRPr="006D01D5" w:rsidRDefault="00AF12F1" w:rsidP="00AF12F1"/>
    <w:p w14:paraId="4408042B" w14:textId="77777777" w:rsidR="00AF12F1" w:rsidRPr="006D01D5" w:rsidRDefault="00AF12F1" w:rsidP="006D01D5"/>
    <w:sectPr w:rsidR="00AF12F1" w:rsidRPr="006D01D5" w:rsidSect="00BD228D">
      <w:pgSz w:w="11900" w:h="16840"/>
      <w:pgMar w:top="1440" w:right="964" w:bottom="1440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68BCFA" w14:textId="77777777" w:rsidR="00FC65F9" w:rsidRDefault="00FC65F9" w:rsidP="000739D7">
      <w:r>
        <w:separator/>
      </w:r>
    </w:p>
  </w:endnote>
  <w:endnote w:type="continuationSeparator" w:id="0">
    <w:p w14:paraId="2082FA82" w14:textId="77777777" w:rsidR="00FC65F9" w:rsidRDefault="00FC65F9" w:rsidP="000739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36B14E" w14:textId="77777777" w:rsidR="00A24E22" w:rsidRDefault="00A24E22" w:rsidP="0075316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4B99056E" w14:textId="77777777" w:rsidR="00A24E22" w:rsidRDefault="00A24E22" w:rsidP="00A24E2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C4602D" w14:textId="39555F04" w:rsidR="00A24E22" w:rsidRPr="00A24E22" w:rsidRDefault="00A24E22" w:rsidP="00A24E22">
    <w:pPr>
      <w:pStyle w:val="Footer"/>
      <w:jc w:val="right"/>
      <w:rPr>
        <w:rFonts w:ascii="Calibri" w:eastAsia="Times New Roman" w:hAnsi="Calibri" w:cs="Calibri"/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DB4C59" w14:textId="77777777" w:rsidR="00FC65F9" w:rsidRDefault="00FC65F9" w:rsidP="000739D7">
      <w:r>
        <w:separator/>
      </w:r>
    </w:p>
  </w:footnote>
  <w:footnote w:type="continuationSeparator" w:id="0">
    <w:p w14:paraId="28EA042A" w14:textId="77777777" w:rsidR="00FC65F9" w:rsidRDefault="00FC65F9" w:rsidP="000739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99C43A" w14:textId="77777777" w:rsidR="000739D7" w:rsidRDefault="00E85D5D" w:rsidP="00E85D5D">
    <w:pPr>
      <w:pStyle w:val="Header"/>
      <w:ind w:left="-567" w:right="-619"/>
      <w:jc w:val="center"/>
    </w:pPr>
    <w:r>
      <w:tab/>
    </w:r>
    <w:r>
      <w:tab/>
    </w:r>
    <w:r w:rsidR="000739D7">
      <w:rPr>
        <w:noProof/>
        <w:lang w:eastAsia="en-AU"/>
      </w:rPr>
      <w:drawing>
        <wp:inline distT="0" distB="0" distL="0" distR="0" wp14:anchorId="04A268D3" wp14:editId="07777777">
          <wp:extent cx="2250502" cy="364638"/>
          <wp:effectExtent l="0" t="0" r="0" b="381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lth_Transformation_Keyline_CMY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61209" cy="3987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DDBEF00" w14:textId="77777777" w:rsidR="00E85D5D" w:rsidRDefault="00E85D5D" w:rsidP="000739D7">
    <w:pPr>
      <w:pStyle w:val="Header"/>
      <w:ind w:left="-567" w:right="-619"/>
      <w:jc w:val="right"/>
    </w:pPr>
  </w:p>
  <w:p w14:paraId="3461D779" w14:textId="77777777" w:rsidR="000739D7" w:rsidRDefault="000739D7" w:rsidP="000739D7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3563E"/>
    <w:multiLevelType w:val="hybridMultilevel"/>
    <w:tmpl w:val="C4EC1B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71101"/>
    <w:multiLevelType w:val="hybridMultilevel"/>
    <w:tmpl w:val="1F58CB6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7049FC"/>
    <w:multiLevelType w:val="hybridMultilevel"/>
    <w:tmpl w:val="2D544B8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D2A71"/>
    <w:multiLevelType w:val="hybridMultilevel"/>
    <w:tmpl w:val="E3CC90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CC2050"/>
    <w:multiLevelType w:val="hybridMultilevel"/>
    <w:tmpl w:val="E28A6B7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8F48BF"/>
    <w:multiLevelType w:val="hybridMultilevel"/>
    <w:tmpl w:val="3646677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81AF1"/>
    <w:multiLevelType w:val="hybridMultilevel"/>
    <w:tmpl w:val="879258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140E1A"/>
    <w:multiLevelType w:val="hybridMultilevel"/>
    <w:tmpl w:val="4032266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E47DF1"/>
    <w:multiLevelType w:val="hybridMultilevel"/>
    <w:tmpl w:val="D39EE83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0428BE"/>
    <w:multiLevelType w:val="hybridMultilevel"/>
    <w:tmpl w:val="950446F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DF76A79"/>
    <w:multiLevelType w:val="hybridMultilevel"/>
    <w:tmpl w:val="C0921A3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A70D2F"/>
    <w:multiLevelType w:val="multilevel"/>
    <w:tmpl w:val="E22EA57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DF5B4B"/>
    <w:multiLevelType w:val="hybridMultilevel"/>
    <w:tmpl w:val="4170D96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81806816">
    <w:abstractNumId w:val="11"/>
  </w:num>
  <w:num w:numId="2" w16cid:durableId="195893588">
    <w:abstractNumId w:val="10"/>
  </w:num>
  <w:num w:numId="3" w16cid:durableId="1667325560">
    <w:abstractNumId w:val="1"/>
  </w:num>
  <w:num w:numId="4" w16cid:durableId="1315182091">
    <w:abstractNumId w:val="12"/>
  </w:num>
  <w:num w:numId="5" w16cid:durableId="431315613">
    <w:abstractNumId w:val="9"/>
  </w:num>
  <w:num w:numId="6" w16cid:durableId="1766075089">
    <w:abstractNumId w:val="5"/>
  </w:num>
  <w:num w:numId="7" w16cid:durableId="81533371">
    <w:abstractNumId w:val="6"/>
  </w:num>
  <w:num w:numId="8" w16cid:durableId="287854536">
    <w:abstractNumId w:val="7"/>
  </w:num>
  <w:num w:numId="9" w16cid:durableId="1940525397">
    <w:abstractNumId w:val="8"/>
  </w:num>
  <w:num w:numId="10" w16cid:durableId="1683969571">
    <w:abstractNumId w:val="0"/>
  </w:num>
  <w:num w:numId="11" w16cid:durableId="1339505422">
    <w:abstractNumId w:val="3"/>
  </w:num>
  <w:num w:numId="12" w16cid:durableId="657541391">
    <w:abstractNumId w:val="2"/>
  </w:num>
  <w:num w:numId="13" w16cid:durableId="14872359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BD2"/>
    <w:rsid w:val="0002056C"/>
    <w:rsid w:val="000576D0"/>
    <w:rsid w:val="000739D7"/>
    <w:rsid w:val="000863DE"/>
    <w:rsid w:val="000B035E"/>
    <w:rsid w:val="000F3A68"/>
    <w:rsid w:val="000F79D4"/>
    <w:rsid w:val="0010500D"/>
    <w:rsid w:val="00116971"/>
    <w:rsid w:val="0013570C"/>
    <w:rsid w:val="00141B8B"/>
    <w:rsid w:val="00151526"/>
    <w:rsid w:val="00152E39"/>
    <w:rsid w:val="001547A3"/>
    <w:rsid w:val="00162120"/>
    <w:rsid w:val="00173F88"/>
    <w:rsid w:val="0019007A"/>
    <w:rsid w:val="001D5F6C"/>
    <w:rsid w:val="0022322F"/>
    <w:rsid w:val="00236BA7"/>
    <w:rsid w:val="00293452"/>
    <w:rsid w:val="002943B8"/>
    <w:rsid w:val="002E60D6"/>
    <w:rsid w:val="002F3473"/>
    <w:rsid w:val="003F5329"/>
    <w:rsid w:val="003F6542"/>
    <w:rsid w:val="004076DD"/>
    <w:rsid w:val="00442977"/>
    <w:rsid w:val="00443D92"/>
    <w:rsid w:val="00474F08"/>
    <w:rsid w:val="00494737"/>
    <w:rsid w:val="004C4CC6"/>
    <w:rsid w:val="005314D9"/>
    <w:rsid w:val="00535119"/>
    <w:rsid w:val="005410F6"/>
    <w:rsid w:val="00563AB0"/>
    <w:rsid w:val="00581D72"/>
    <w:rsid w:val="005A4117"/>
    <w:rsid w:val="005D4EA8"/>
    <w:rsid w:val="005D56CC"/>
    <w:rsid w:val="006004F2"/>
    <w:rsid w:val="00601B46"/>
    <w:rsid w:val="00616A61"/>
    <w:rsid w:val="00623182"/>
    <w:rsid w:val="0063162B"/>
    <w:rsid w:val="00640C64"/>
    <w:rsid w:val="00654039"/>
    <w:rsid w:val="00655ADF"/>
    <w:rsid w:val="00665598"/>
    <w:rsid w:val="00665D97"/>
    <w:rsid w:val="006712D3"/>
    <w:rsid w:val="006D01D5"/>
    <w:rsid w:val="006D52BA"/>
    <w:rsid w:val="006E6025"/>
    <w:rsid w:val="007A5DAA"/>
    <w:rsid w:val="007C5366"/>
    <w:rsid w:val="007D2453"/>
    <w:rsid w:val="007E2CC3"/>
    <w:rsid w:val="007E4338"/>
    <w:rsid w:val="007F3297"/>
    <w:rsid w:val="00824E02"/>
    <w:rsid w:val="008A7357"/>
    <w:rsid w:val="008F23CB"/>
    <w:rsid w:val="009170BD"/>
    <w:rsid w:val="009202B0"/>
    <w:rsid w:val="00933331"/>
    <w:rsid w:val="00937A2E"/>
    <w:rsid w:val="00953068"/>
    <w:rsid w:val="00954A9F"/>
    <w:rsid w:val="00984A5B"/>
    <w:rsid w:val="00992E80"/>
    <w:rsid w:val="009B5A9B"/>
    <w:rsid w:val="00A24E22"/>
    <w:rsid w:val="00A60BCA"/>
    <w:rsid w:val="00A6139B"/>
    <w:rsid w:val="00A66A63"/>
    <w:rsid w:val="00A82C38"/>
    <w:rsid w:val="00A9347C"/>
    <w:rsid w:val="00AB4396"/>
    <w:rsid w:val="00AC0EED"/>
    <w:rsid w:val="00AF12F1"/>
    <w:rsid w:val="00B01313"/>
    <w:rsid w:val="00B033F0"/>
    <w:rsid w:val="00B15013"/>
    <w:rsid w:val="00B804C7"/>
    <w:rsid w:val="00B862D3"/>
    <w:rsid w:val="00BB69DB"/>
    <w:rsid w:val="00BD228D"/>
    <w:rsid w:val="00BD4C73"/>
    <w:rsid w:val="00C02CED"/>
    <w:rsid w:val="00C761EC"/>
    <w:rsid w:val="00C8544A"/>
    <w:rsid w:val="00C94680"/>
    <w:rsid w:val="00CB4E85"/>
    <w:rsid w:val="00CB5CD8"/>
    <w:rsid w:val="00D009E7"/>
    <w:rsid w:val="00E006D9"/>
    <w:rsid w:val="00E61A5D"/>
    <w:rsid w:val="00E655CA"/>
    <w:rsid w:val="00E84476"/>
    <w:rsid w:val="00E85D5D"/>
    <w:rsid w:val="00EC6E1F"/>
    <w:rsid w:val="00ED3BD2"/>
    <w:rsid w:val="00EE07C4"/>
    <w:rsid w:val="00F00495"/>
    <w:rsid w:val="00F247F2"/>
    <w:rsid w:val="00F578C7"/>
    <w:rsid w:val="00F57EA7"/>
    <w:rsid w:val="00F84998"/>
    <w:rsid w:val="00FC65F9"/>
    <w:rsid w:val="00FE2AA9"/>
    <w:rsid w:val="00FF6D02"/>
    <w:rsid w:val="041F7D18"/>
    <w:rsid w:val="06F24035"/>
    <w:rsid w:val="07E29E54"/>
    <w:rsid w:val="08FC0D46"/>
    <w:rsid w:val="094C1EF6"/>
    <w:rsid w:val="0963FD0F"/>
    <w:rsid w:val="0AE7EF57"/>
    <w:rsid w:val="0B31D3DC"/>
    <w:rsid w:val="0CB55A5C"/>
    <w:rsid w:val="0CCDA43D"/>
    <w:rsid w:val="10786EB2"/>
    <w:rsid w:val="12397B8E"/>
    <w:rsid w:val="13368BD2"/>
    <w:rsid w:val="24DD9F15"/>
    <w:rsid w:val="272F9DA2"/>
    <w:rsid w:val="27E483AF"/>
    <w:rsid w:val="28153FD7"/>
    <w:rsid w:val="29997B72"/>
    <w:rsid w:val="29C908AA"/>
    <w:rsid w:val="2B421633"/>
    <w:rsid w:val="2C9ECC75"/>
    <w:rsid w:val="31723D98"/>
    <w:rsid w:val="3A7C5AA4"/>
    <w:rsid w:val="3D0FF92B"/>
    <w:rsid w:val="3F5DAAF5"/>
    <w:rsid w:val="42ACE07D"/>
    <w:rsid w:val="432C1F49"/>
    <w:rsid w:val="43CE8838"/>
    <w:rsid w:val="4B7ABBC4"/>
    <w:rsid w:val="5180A156"/>
    <w:rsid w:val="55A8B6C0"/>
    <w:rsid w:val="5744FE69"/>
    <w:rsid w:val="582BEAA9"/>
    <w:rsid w:val="5979D182"/>
    <w:rsid w:val="68ED4A39"/>
    <w:rsid w:val="6D946CCF"/>
    <w:rsid w:val="704121BC"/>
    <w:rsid w:val="716CE045"/>
    <w:rsid w:val="7A88E1D9"/>
    <w:rsid w:val="7D160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7BB336"/>
  <w15:chartTrackingRefBased/>
  <w15:docId w15:val="{658149A3-8241-47BF-B188-779C4A220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D7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228D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39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39D7"/>
  </w:style>
  <w:style w:type="paragraph" w:styleId="Footer">
    <w:name w:val="footer"/>
    <w:basedOn w:val="Normal"/>
    <w:link w:val="FooterChar"/>
    <w:uiPriority w:val="99"/>
    <w:unhideWhenUsed/>
    <w:rsid w:val="000739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39D7"/>
  </w:style>
  <w:style w:type="character" w:styleId="PageNumber">
    <w:name w:val="page number"/>
    <w:basedOn w:val="DefaultParagraphFont"/>
    <w:uiPriority w:val="99"/>
    <w:semiHidden/>
    <w:unhideWhenUsed/>
    <w:rsid w:val="00A24E22"/>
  </w:style>
  <w:style w:type="paragraph" w:styleId="ListParagraph">
    <w:name w:val="List Paragraph"/>
    <w:basedOn w:val="Normal"/>
    <w:uiPriority w:val="34"/>
    <w:qFormat/>
    <w:rsid w:val="007A5DAA"/>
    <w:pPr>
      <w:spacing w:after="160" w:line="259" w:lineRule="auto"/>
      <w:ind w:left="720"/>
      <w:contextualSpacing/>
    </w:pPr>
    <w:rPr>
      <w:sz w:val="22"/>
      <w:szCs w:val="22"/>
    </w:rPr>
  </w:style>
  <w:style w:type="table" w:styleId="TableGrid">
    <w:name w:val="Table Grid"/>
    <w:basedOn w:val="TableNormal"/>
    <w:uiPriority w:val="39"/>
    <w:rsid w:val="007A5DAA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A5DAA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8A73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735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006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006D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006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006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006D9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D228D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Revision">
    <w:name w:val="Revision"/>
    <w:hidden/>
    <w:uiPriority w:val="99"/>
    <w:semiHidden/>
    <w:rsid w:val="00BD22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27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92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80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baulchj\Downloads\IHT%20Word%20Template%20(2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s xmlns="d05558ab-f3b0-4337-a098-ca88e40b1d8b">Simple word document version of template</Note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CA3D533D60D44FA3B9C0A0C66B11B2" ma:contentTypeVersion="7" ma:contentTypeDescription="Create a new document." ma:contentTypeScope="" ma:versionID="5fb78c316fcde5b7758b31926cd13a31">
  <xsd:schema xmlns:xsd="http://www.w3.org/2001/XMLSchema" xmlns:xs="http://www.w3.org/2001/XMLSchema" xmlns:p="http://schemas.microsoft.com/office/2006/metadata/properties" xmlns:ns2="d05558ab-f3b0-4337-a098-ca88e40b1d8b" xmlns:ns3="a92854c2-182e-41f7-8a05-720b49593725" targetNamespace="http://schemas.microsoft.com/office/2006/metadata/properties" ma:root="true" ma:fieldsID="b514cdee5ea858cfb22a0c082c54756d" ns2:_="" ns3:_="">
    <xsd:import namespace="d05558ab-f3b0-4337-a098-ca88e40b1d8b"/>
    <xsd:import namespace="a92854c2-182e-41f7-8a05-720b4959372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Not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5558ab-f3b0-4337-a098-ca88e40b1d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s" ma:index="12" nillable="true" ma:displayName="Notes" ma:format="Dropdown" ma:internalName="Notes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2854c2-182e-41f7-8a05-720b49593725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E069BB-DB67-4999-99E7-F6CBA096D4F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419B6A-5580-4CCF-832B-5481642B12CB}">
  <ds:schemaRefs>
    <ds:schemaRef ds:uri="http://schemas.microsoft.com/office/2006/metadata/properties"/>
    <ds:schemaRef ds:uri="http://schemas.microsoft.com/office/infopath/2007/PartnerControls"/>
    <ds:schemaRef ds:uri="d05558ab-f3b0-4337-a098-ca88e40b1d8b"/>
  </ds:schemaRefs>
</ds:datastoreItem>
</file>

<file path=customXml/itemProps3.xml><?xml version="1.0" encoding="utf-8"?>
<ds:datastoreItem xmlns:ds="http://schemas.openxmlformats.org/officeDocument/2006/customXml" ds:itemID="{2218026B-0CD4-42C6-A6AC-4676532BD2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5558ab-f3b0-4337-a098-ca88e40b1d8b"/>
    <ds:schemaRef ds:uri="a92854c2-182e-41f7-8a05-720b495937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B281C2E-A09A-405C-B771-11C6C9AAF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IHT Word Template (2).dotx</Template>
  <TotalTime>365</TotalTime>
  <Pages>2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Judy Baulch</dc:creator>
  <cp:keywords/>
  <dc:description/>
  <cp:lastModifiedBy>Paul Cooper</cp:lastModifiedBy>
  <cp:revision>53</cp:revision>
  <cp:lastPrinted>2025-06-22T05:57:00Z</cp:lastPrinted>
  <dcterms:created xsi:type="dcterms:W3CDTF">2025-06-22T05:41:00Z</dcterms:created>
  <dcterms:modified xsi:type="dcterms:W3CDTF">2025-07-08T02:09:00Z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0x0101007ECA3D533D60D44FA3B9C0A0C66B11B2</vt:lpwstr>
  </property>
</Properties>
</file>